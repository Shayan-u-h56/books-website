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FF3" w:rsidRPr="00AE3A29" w:rsidRDefault="00AE3A29" w:rsidP="00AE3A29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AE3A29">
        <w:rPr>
          <w:rFonts w:eastAsia="Times New Roman" w:cs="Times New Roman"/>
          <w:bCs/>
        </w:rPr>
        <w:t>The following is a list of books av</w:t>
      </w:r>
      <w:bookmarkStart w:id="0" w:name="_GoBack"/>
      <w:bookmarkEnd w:id="0"/>
      <w:r w:rsidRPr="00AE3A29">
        <w:rPr>
          <w:rFonts w:eastAsia="Times New Roman" w:cs="Times New Roman"/>
          <w:bCs/>
        </w:rPr>
        <w:t xml:space="preserve">ailable for purchase. All proceeds will go towards supporting </w:t>
      </w:r>
      <w:r w:rsidRPr="00AE3A29">
        <w:rPr>
          <w:rFonts w:eastAsia="Times New Roman" w:cs="Times New Roman"/>
          <w:bCs/>
          <w:i/>
          <w:iCs/>
        </w:rPr>
        <w:t>School Name</w:t>
      </w:r>
      <w:r w:rsidRPr="00AE3A29">
        <w:rPr>
          <w:rFonts w:eastAsia="Times New Roman" w:cs="Times New Roman"/>
          <w:bCs/>
        </w:rPr>
        <w:t xml:space="preserve"> by providing essential school supplies to students in need within our community.</w:t>
      </w: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5580"/>
        <w:gridCol w:w="1080"/>
      </w:tblGrid>
      <w:tr w:rsidR="00670058" w:rsidRPr="00670058" w:rsidTr="00AE3A29">
        <w:trPr>
          <w:trHeight w:val="432"/>
        </w:trPr>
        <w:tc>
          <w:tcPr>
            <w:tcW w:w="1442" w:type="pct"/>
            <w:shd w:val="clear" w:color="auto" w:fill="731F1C" w:themeFill="accent5"/>
            <w:vAlign w:val="center"/>
          </w:tcPr>
          <w:p w:rsidR="00670058" w:rsidRPr="00670058" w:rsidRDefault="00AE3A29" w:rsidP="00AE3A29">
            <w:pPr>
              <w:pStyle w:val="Heading1"/>
              <w:jc w:val="left"/>
              <w:outlineLvl w:val="0"/>
            </w:pPr>
            <w:r>
              <w:t>Name</w:t>
            </w:r>
          </w:p>
        </w:tc>
        <w:tc>
          <w:tcPr>
            <w:tcW w:w="2981" w:type="pct"/>
            <w:shd w:val="clear" w:color="auto" w:fill="731F1C" w:themeFill="accent5"/>
            <w:vAlign w:val="center"/>
          </w:tcPr>
          <w:p w:rsidR="00670058" w:rsidRPr="00670058" w:rsidRDefault="00AE3A29" w:rsidP="00AE3A29">
            <w:pPr>
              <w:pStyle w:val="Heading1"/>
              <w:jc w:val="left"/>
              <w:outlineLvl w:val="0"/>
            </w:pPr>
            <w:r>
              <w:t xml:space="preserve">                Description</w:t>
            </w:r>
          </w:p>
        </w:tc>
        <w:sdt>
          <w:sdtPr>
            <w:id w:val="-1863038192"/>
            <w:placeholder>
              <w:docPart w:val="E441367A35CB4738AB4437A667607D8C"/>
            </w:placeholder>
            <w:temporary/>
            <w:showingPlcHdr/>
            <w15:appearance w15:val="hidden"/>
          </w:sdtPr>
          <w:sdtEndPr/>
          <w:sdtContent>
            <w:tc>
              <w:tcPr>
                <w:tcW w:w="577" w:type="pct"/>
                <w:shd w:val="clear" w:color="auto" w:fill="731F1C" w:themeFill="accent5"/>
                <w:vAlign w:val="center"/>
              </w:tcPr>
              <w:p w:rsidR="00670058" w:rsidRPr="00670058" w:rsidRDefault="00670058" w:rsidP="00257184">
                <w:pPr>
                  <w:pStyle w:val="Heading1"/>
                  <w:outlineLvl w:val="0"/>
                </w:pPr>
                <w:r w:rsidRPr="00670058">
                  <w:rPr>
                    <w:rStyle w:val="PlaceholderText"/>
                    <w:color w:val="FFFFFF" w:themeColor="background1"/>
                  </w:rPr>
                  <w:t>Price</w:t>
                </w:r>
              </w:p>
            </w:tc>
          </w:sdtContent>
        </w:sdt>
      </w:tr>
      <w:tr w:rsidR="00670058" w:rsidRPr="00846B76" w:rsidTr="00AE3A29">
        <w:trPr>
          <w:trHeight w:val="864"/>
        </w:trPr>
        <w:tc>
          <w:tcPr>
            <w:tcW w:w="1442" w:type="pct"/>
            <w:vAlign w:val="center"/>
          </w:tcPr>
          <w:p w:rsidR="00670058" w:rsidRPr="00257184" w:rsidRDefault="00AE3A29" w:rsidP="00257184">
            <w:r>
              <w:t>Classic Leather Journal</w:t>
            </w:r>
          </w:p>
        </w:tc>
        <w:tc>
          <w:tcPr>
            <w:tcW w:w="2981" w:type="pct"/>
            <w:vAlign w:val="center"/>
          </w:tcPr>
          <w:p w:rsidR="00670058" w:rsidRPr="00846B76" w:rsidRDefault="00AE3A29" w:rsidP="00257184">
            <w:r>
              <w:t>Premium quality leather journal for daily writing and notes.</w:t>
            </w:r>
          </w:p>
        </w:tc>
        <w:tc>
          <w:tcPr>
            <w:tcW w:w="577" w:type="pct"/>
            <w:vAlign w:val="center"/>
          </w:tcPr>
          <w:p w:rsidR="00670058" w:rsidRPr="00846B76" w:rsidRDefault="00AE3A29" w:rsidP="00257184">
            <w:pPr>
              <w:spacing w:before="120"/>
            </w:pPr>
            <w:r>
              <w:t>$15</w:t>
            </w:r>
          </w:p>
        </w:tc>
      </w:tr>
      <w:tr w:rsidR="00670058" w:rsidRPr="00846B76" w:rsidTr="00AE3A29">
        <w:trPr>
          <w:trHeight w:val="864"/>
        </w:trPr>
        <w:tc>
          <w:tcPr>
            <w:tcW w:w="1442" w:type="pct"/>
            <w:vAlign w:val="center"/>
          </w:tcPr>
          <w:p w:rsidR="00670058" w:rsidRPr="00257184" w:rsidRDefault="00AE3A29" w:rsidP="00257184">
            <w:r>
              <w:t>Spiral Notebook</w:t>
            </w:r>
          </w:p>
        </w:tc>
        <w:sdt>
          <w:sdtPr>
            <w:id w:val="1316608284"/>
            <w:placeholder>
              <w:docPart w:val="A385721F642E43358EB524AEEB11EDA5"/>
            </w:placeholder>
            <w:temporary/>
            <w:showingPlcHdr/>
            <w15:appearance w15:val="hidden"/>
          </w:sdtPr>
          <w:sdtEndPr/>
          <w:sdtContent>
            <w:tc>
              <w:tcPr>
                <w:tcW w:w="2981" w:type="pct"/>
                <w:vAlign w:val="center"/>
              </w:tcPr>
              <w:p w:rsidR="00670058" w:rsidRPr="00846B76" w:rsidRDefault="00670058" w:rsidP="00257184">
                <w:r w:rsidRPr="00670058">
                  <w:t xml:space="preserve">Item </w:t>
                </w:r>
                <w:r>
                  <w:t>2</w:t>
                </w:r>
                <w:r w:rsidRPr="00670058">
                  <w:t xml:space="preserve"> Name and Description</w:t>
                </w:r>
              </w:p>
            </w:tc>
          </w:sdtContent>
        </w:sdt>
        <w:tc>
          <w:tcPr>
            <w:tcW w:w="577" w:type="pct"/>
            <w:vAlign w:val="center"/>
          </w:tcPr>
          <w:p w:rsidR="00670058" w:rsidRPr="00846B76" w:rsidRDefault="00AE3A29" w:rsidP="00257184">
            <w:pPr>
              <w:spacing w:before="120"/>
            </w:pPr>
            <w:r>
              <w:t>$8</w:t>
            </w:r>
          </w:p>
        </w:tc>
      </w:tr>
      <w:tr w:rsidR="00670058" w:rsidRPr="00846B76" w:rsidTr="00AE3A29">
        <w:trPr>
          <w:trHeight w:val="864"/>
        </w:trPr>
        <w:tc>
          <w:tcPr>
            <w:tcW w:w="1442" w:type="pct"/>
            <w:vAlign w:val="center"/>
          </w:tcPr>
          <w:p w:rsidR="00670058" w:rsidRPr="00257184" w:rsidRDefault="00AE3A29" w:rsidP="00AE3A29">
            <w:r>
              <w:t>Journal</w:t>
            </w:r>
          </w:p>
        </w:tc>
        <w:sdt>
          <w:sdtPr>
            <w:id w:val="1864160262"/>
            <w:placeholder>
              <w:docPart w:val="7E15E58B4E04407EBA5F92924F34061D"/>
            </w:placeholder>
            <w:temporary/>
            <w:showingPlcHdr/>
            <w15:appearance w15:val="hidden"/>
          </w:sdtPr>
          <w:sdtEndPr/>
          <w:sdtContent>
            <w:tc>
              <w:tcPr>
                <w:tcW w:w="2981" w:type="pct"/>
                <w:vAlign w:val="center"/>
              </w:tcPr>
              <w:p w:rsidR="00670058" w:rsidRPr="00846B76" w:rsidRDefault="00670058" w:rsidP="00257184">
                <w:r w:rsidRPr="00670058">
                  <w:t xml:space="preserve">Item </w:t>
                </w:r>
                <w:r>
                  <w:t>3</w:t>
                </w:r>
                <w:r w:rsidRPr="00670058">
                  <w:t xml:space="preserve"> Name and Description</w:t>
                </w:r>
              </w:p>
            </w:tc>
          </w:sdtContent>
        </w:sdt>
        <w:tc>
          <w:tcPr>
            <w:tcW w:w="577" w:type="pct"/>
            <w:vAlign w:val="center"/>
          </w:tcPr>
          <w:p w:rsidR="00670058" w:rsidRPr="00846B76" w:rsidRDefault="00AE3A29" w:rsidP="00257184">
            <w:pPr>
              <w:spacing w:before="120"/>
            </w:pPr>
            <w:r>
              <w:t>$12</w:t>
            </w:r>
          </w:p>
        </w:tc>
      </w:tr>
      <w:tr w:rsidR="00670058" w:rsidRPr="00846B76" w:rsidTr="00AE3A29">
        <w:trPr>
          <w:trHeight w:val="864"/>
        </w:trPr>
        <w:tc>
          <w:tcPr>
            <w:tcW w:w="1442" w:type="pct"/>
            <w:vAlign w:val="center"/>
          </w:tcPr>
          <w:p w:rsidR="00670058" w:rsidRPr="00257184" w:rsidRDefault="00AE3A29" w:rsidP="00AE3A29">
            <w:r>
              <w:t>Daily Notes Pad</w:t>
            </w:r>
          </w:p>
        </w:tc>
        <w:sdt>
          <w:sdtPr>
            <w:id w:val="461695491"/>
            <w:placeholder>
              <w:docPart w:val="F0E7A582D2CA4905909915DBEAA548A2"/>
            </w:placeholder>
            <w:temporary/>
            <w:showingPlcHdr/>
            <w15:appearance w15:val="hidden"/>
          </w:sdtPr>
          <w:sdtEndPr/>
          <w:sdtContent>
            <w:tc>
              <w:tcPr>
                <w:tcW w:w="2981" w:type="pct"/>
                <w:vAlign w:val="center"/>
              </w:tcPr>
              <w:p w:rsidR="00670058" w:rsidRDefault="00670058" w:rsidP="00257184">
                <w:r w:rsidRPr="00670058">
                  <w:t xml:space="preserve">Item </w:t>
                </w:r>
                <w:r>
                  <w:t>4</w:t>
                </w:r>
                <w:r w:rsidRPr="00670058">
                  <w:t xml:space="preserve"> Name and Description</w:t>
                </w:r>
              </w:p>
            </w:tc>
          </w:sdtContent>
        </w:sdt>
        <w:tc>
          <w:tcPr>
            <w:tcW w:w="577" w:type="pct"/>
            <w:vAlign w:val="center"/>
          </w:tcPr>
          <w:p w:rsidR="00670058" w:rsidRPr="00846B76" w:rsidRDefault="00AE3A29" w:rsidP="00257184">
            <w:pPr>
              <w:spacing w:before="120"/>
            </w:pPr>
            <w:r>
              <w:t>$10</w:t>
            </w:r>
          </w:p>
        </w:tc>
      </w:tr>
      <w:tr w:rsidR="00670058" w:rsidRPr="00846B76" w:rsidTr="00AE3A29">
        <w:trPr>
          <w:trHeight w:val="864"/>
        </w:trPr>
        <w:tc>
          <w:tcPr>
            <w:tcW w:w="1442" w:type="pct"/>
            <w:vAlign w:val="center"/>
          </w:tcPr>
          <w:p w:rsidR="00670058" w:rsidRPr="00257184" w:rsidRDefault="00AE3A29" w:rsidP="00257184">
            <w:r>
              <w:t>Vintage Journal</w:t>
            </w:r>
          </w:p>
        </w:tc>
        <w:sdt>
          <w:sdtPr>
            <w:id w:val="-919250154"/>
            <w:placeholder>
              <w:docPart w:val="918A24DF8AC84CFEA6E1E629155C76EC"/>
            </w:placeholder>
            <w:temporary/>
            <w:showingPlcHdr/>
            <w15:appearance w15:val="hidden"/>
          </w:sdtPr>
          <w:sdtEndPr/>
          <w:sdtContent>
            <w:tc>
              <w:tcPr>
                <w:tcW w:w="2981" w:type="pct"/>
                <w:vAlign w:val="center"/>
              </w:tcPr>
              <w:p w:rsidR="00670058" w:rsidRPr="00846B76" w:rsidRDefault="00670058" w:rsidP="00257184">
                <w:r w:rsidRPr="00670058">
                  <w:t xml:space="preserve">Item </w:t>
                </w:r>
                <w:r>
                  <w:t>5</w:t>
                </w:r>
                <w:r w:rsidRPr="00670058">
                  <w:t xml:space="preserve"> Name and Description</w:t>
                </w:r>
              </w:p>
            </w:tc>
          </w:sdtContent>
        </w:sdt>
        <w:tc>
          <w:tcPr>
            <w:tcW w:w="577" w:type="pct"/>
            <w:vAlign w:val="center"/>
          </w:tcPr>
          <w:p w:rsidR="00670058" w:rsidRPr="00846B76" w:rsidRDefault="00AE3A29" w:rsidP="00257184">
            <w:pPr>
              <w:spacing w:before="120"/>
            </w:pPr>
            <w:r>
              <w:t>$18</w:t>
            </w:r>
          </w:p>
        </w:tc>
      </w:tr>
      <w:tr w:rsidR="00670058" w:rsidRPr="00846B76" w:rsidTr="00AE3A29">
        <w:trPr>
          <w:trHeight w:val="864"/>
        </w:trPr>
        <w:tc>
          <w:tcPr>
            <w:tcW w:w="1442" w:type="pct"/>
            <w:vAlign w:val="center"/>
          </w:tcPr>
          <w:p w:rsidR="00670058" w:rsidRPr="00257184" w:rsidRDefault="00AE3A29" w:rsidP="00257184">
            <w:r>
              <w:t>Eco Friendly Notebook</w:t>
            </w:r>
          </w:p>
        </w:tc>
        <w:sdt>
          <w:sdtPr>
            <w:id w:val="-322891068"/>
            <w:placeholder>
              <w:docPart w:val="A8D230C68BEE4EDC9EA12B3B7E0A27F0"/>
            </w:placeholder>
            <w:temporary/>
            <w:showingPlcHdr/>
            <w15:appearance w15:val="hidden"/>
          </w:sdtPr>
          <w:sdtEndPr/>
          <w:sdtContent>
            <w:tc>
              <w:tcPr>
                <w:tcW w:w="2981" w:type="pct"/>
                <w:vAlign w:val="center"/>
              </w:tcPr>
              <w:p w:rsidR="00670058" w:rsidRPr="00846B76" w:rsidRDefault="00670058" w:rsidP="00257184">
                <w:r w:rsidRPr="00670058">
                  <w:t xml:space="preserve">Item </w:t>
                </w:r>
                <w:r>
                  <w:t>6</w:t>
                </w:r>
                <w:r w:rsidRPr="00670058">
                  <w:t xml:space="preserve"> Name and Description</w:t>
                </w:r>
              </w:p>
            </w:tc>
          </w:sdtContent>
        </w:sdt>
        <w:tc>
          <w:tcPr>
            <w:tcW w:w="577" w:type="pct"/>
            <w:vAlign w:val="center"/>
          </w:tcPr>
          <w:p w:rsidR="00670058" w:rsidRPr="00846B76" w:rsidRDefault="00AE3A29" w:rsidP="00257184">
            <w:pPr>
              <w:spacing w:before="120"/>
            </w:pPr>
            <w:r>
              <w:t>$14</w:t>
            </w:r>
          </w:p>
        </w:tc>
      </w:tr>
      <w:tr w:rsidR="00670058" w:rsidRPr="00846B76" w:rsidTr="00AE3A29">
        <w:trPr>
          <w:trHeight w:val="864"/>
        </w:trPr>
        <w:tc>
          <w:tcPr>
            <w:tcW w:w="1442" w:type="pct"/>
            <w:vAlign w:val="center"/>
          </w:tcPr>
          <w:p w:rsidR="00670058" w:rsidRPr="00257184" w:rsidRDefault="00AE3A29" w:rsidP="00257184">
            <w:r>
              <w:t>Pocket Size Journal</w:t>
            </w:r>
          </w:p>
        </w:tc>
        <w:sdt>
          <w:sdtPr>
            <w:id w:val="-161320991"/>
            <w:placeholder>
              <w:docPart w:val="B2814C99F1644E4BBD191582C6337AF9"/>
            </w:placeholder>
            <w:temporary/>
            <w:showingPlcHdr/>
            <w15:appearance w15:val="hidden"/>
          </w:sdtPr>
          <w:sdtEndPr/>
          <w:sdtContent>
            <w:tc>
              <w:tcPr>
                <w:tcW w:w="2981" w:type="pct"/>
                <w:vAlign w:val="center"/>
              </w:tcPr>
              <w:p w:rsidR="00670058" w:rsidRPr="00846B76" w:rsidRDefault="00670058" w:rsidP="00257184">
                <w:r w:rsidRPr="00670058">
                  <w:t xml:space="preserve">Item </w:t>
                </w:r>
                <w:r>
                  <w:t>7</w:t>
                </w:r>
                <w:r w:rsidRPr="00670058">
                  <w:t xml:space="preserve"> Name and Description</w:t>
                </w:r>
              </w:p>
            </w:tc>
          </w:sdtContent>
        </w:sdt>
        <w:tc>
          <w:tcPr>
            <w:tcW w:w="577" w:type="pct"/>
            <w:vAlign w:val="center"/>
          </w:tcPr>
          <w:p w:rsidR="00670058" w:rsidRPr="00846B76" w:rsidRDefault="00AE3A29" w:rsidP="00257184">
            <w:pPr>
              <w:spacing w:before="120"/>
            </w:pPr>
            <w:r>
              <w:t>$6</w:t>
            </w:r>
          </w:p>
        </w:tc>
      </w:tr>
      <w:tr w:rsidR="00670058" w:rsidRPr="00846B76" w:rsidTr="00AE3A29">
        <w:trPr>
          <w:trHeight w:val="864"/>
        </w:trPr>
        <w:tc>
          <w:tcPr>
            <w:tcW w:w="1442" w:type="pct"/>
            <w:vAlign w:val="center"/>
          </w:tcPr>
          <w:p w:rsidR="00670058" w:rsidRPr="00257184" w:rsidRDefault="00AE3A29" w:rsidP="00257184">
            <w:r>
              <w:t>Travel Journal</w:t>
            </w:r>
          </w:p>
        </w:tc>
        <w:sdt>
          <w:sdtPr>
            <w:id w:val="-1800907052"/>
            <w:placeholder>
              <w:docPart w:val="9D9A706E089F41689897815362765A10"/>
            </w:placeholder>
            <w:temporary/>
            <w:showingPlcHdr/>
            <w15:appearance w15:val="hidden"/>
          </w:sdtPr>
          <w:sdtEndPr/>
          <w:sdtContent>
            <w:tc>
              <w:tcPr>
                <w:tcW w:w="2981" w:type="pct"/>
                <w:vAlign w:val="center"/>
              </w:tcPr>
              <w:p w:rsidR="00670058" w:rsidRPr="00846B76" w:rsidRDefault="00670058" w:rsidP="00257184">
                <w:r w:rsidRPr="00670058">
                  <w:t xml:space="preserve">Item </w:t>
                </w:r>
                <w:r>
                  <w:t>8</w:t>
                </w:r>
                <w:r w:rsidRPr="00670058">
                  <w:t xml:space="preserve"> Name and Description</w:t>
                </w:r>
              </w:p>
            </w:tc>
          </w:sdtContent>
        </w:sdt>
        <w:tc>
          <w:tcPr>
            <w:tcW w:w="577" w:type="pct"/>
            <w:vAlign w:val="center"/>
          </w:tcPr>
          <w:p w:rsidR="00670058" w:rsidRPr="00846B76" w:rsidRDefault="00AE3A29" w:rsidP="00257184">
            <w:pPr>
              <w:spacing w:before="120"/>
            </w:pPr>
            <w:r>
              <w:t>$20</w:t>
            </w:r>
          </w:p>
        </w:tc>
      </w:tr>
      <w:tr w:rsidR="00670058" w:rsidRPr="00846B76" w:rsidTr="00AE3A29">
        <w:trPr>
          <w:trHeight w:val="864"/>
        </w:trPr>
        <w:tc>
          <w:tcPr>
            <w:tcW w:w="1442" w:type="pct"/>
            <w:vAlign w:val="center"/>
          </w:tcPr>
          <w:p w:rsidR="00670058" w:rsidRPr="00257184" w:rsidRDefault="00AE3A29" w:rsidP="00257184">
            <w:r>
              <w:t>Luxury Writing Journal</w:t>
            </w:r>
          </w:p>
        </w:tc>
        <w:sdt>
          <w:sdtPr>
            <w:id w:val="-812094125"/>
            <w:placeholder>
              <w:docPart w:val="552738F7DCC9442FB2E42D71CC0698DA"/>
            </w:placeholder>
            <w:temporary/>
            <w:showingPlcHdr/>
            <w15:appearance w15:val="hidden"/>
          </w:sdtPr>
          <w:sdtEndPr/>
          <w:sdtContent>
            <w:tc>
              <w:tcPr>
                <w:tcW w:w="2981" w:type="pct"/>
                <w:vAlign w:val="center"/>
              </w:tcPr>
              <w:p w:rsidR="00670058" w:rsidRPr="00846B76" w:rsidRDefault="00670058" w:rsidP="00257184">
                <w:r w:rsidRPr="00670058">
                  <w:t xml:space="preserve">Item </w:t>
                </w:r>
                <w:r>
                  <w:t>9</w:t>
                </w:r>
                <w:r w:rsidRPr="00670058">
                  <w:t xml:space="preserve"> Name and Description</w:t>
                </w:r>
              </w:p>
            </w:tc>
          </w:sdtContent>
        </w:sdt>
        <w:tc>
          <w:tcPr>
            <w:tcW w:w="577" w:type="pct"/>
            <w:vAlign w:val="center"/>
          </w:tcPr>
          <w:p w:rsidR="00670058" w:rsidRPr="00846B76" w:rsidRDefault="00AE3A29" w:rsidP="00257184">
            <w:pPr>
              <w:spacing w:before="120"/>
            </w:pPr>
            <w:r>
              <w:t>$16</w:t>
            </w:r>
          </w:p>
        </w:tc>
      </w:tr>
      <w:tr w:rsidR="00670058" w:rsidRPr="00846B76" w:rsidTr="00AE3A29">
        <w:trPr>
          <w:trHeight w:val="864"/>
        </w:trPr>
        <w:tc>
          <w:tcPr>
            <w:tcW w:w="1442" w:type="pct"/>
            <w:vAlign w:val="center"/>
          </w:tcPr>
          <w:p w:rsidR="00670058" w:rsidRPr="00257184" w:rsidRDefault="00AE3A29" w:rsidP="00257184">
            <w:r>
              <w:t>Hardcover Diary</w:t>
            </w:r>
          </w:p>
        </w:tc>
        <w:sdt>
          <w:sdtPr>
            <w:id w:val="-663706589"/>
            <w:placeholder>
              <w:docPart w:val="2ECDDA762558470E9D1A998D06B0F0CD"/>
            </w:placeholder>
            <w:temporary/>
            <w:showingPlcHdr/>
            <w15:appearance w15:val="hidden"/>
          </w:sdtPr>
          <w:sdtEndPr/>
          <w:sdtContent>
            <w:tc>
              <w:tcPr>
                <w:tcW w:w="2981" w:type="pct"/>
                <w:vAlign w:val="center"/>
              </w:tcPr>
              <w:p w:rsidR="00670058" w:rsidRPr="00670058" w:rsidRDefault="00670058" w:rsidP="00257184">
                <w:r w:rsidRPr="00670058">
                  <w:t>Item 1</w:t>
                </w:r>
                <w:r w:rsidR="002C16BD">
                  <w:t>0</w:t>
                </w:r>
                <w:r w:rsidRPr="00670058">
                  <w:t xml:space="preserve"> Name and Description</w:t>
                </w:r>
              </w:p>
            </w:tc>
          </w:sdtContent>
        </w:sdt>
        <w:tc>
          <w:tcPr>
            <w:tcW w:w="577" w:type="pct"/>
            <w:vAlign w:val="center"/>
          </w:tcPr>
          <w:p w:rsidR="00670058" w:rsidRPr="00846B76" w:rsidRDefault="00AE3A29" w:rsidP="00257184">
            <w:r>
              <w:t>$16</w:t>
            </w:r>
          </w:p>
        </w:tc>
      </w:tr>
    </w:tbl>
    <w:p w:rsidR="00CE6104" w:rsidRPr="00732B16" w:rsidRDefault="00CE6104" w:rsidP="00E677FE">
      <w:pPr>
        <w:spacing w:after="0"/>
        <w:rPr>
          <w:sz w:val="12"/>
          <w:szCs w:val="16"/>
        </w:rPr>
      </w:pPr>
    </w:p>
    <w:sectPr w:rsidR="00CE6104" w:rsidRPr="00732B16" w:rsidSect="0073326A">
      <w:headerReference w:type="default" r:id="rId10"/>
      <w:footerReference w:type="default" r:id="rId11"/>
      <w:pgSz w:w="12240" w:h="15840"/>
      <w:pgMar w:top="1440" w:right="1440" w:bottom="1008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68D3" w:rsidRDefault="000C68D3" w:rsidP="00650259">
      <w:pPr>
        <w:spacing w:after="0" w:line="240" w:lineRule="auto"/>
      </w:pPr>
      <w:r>
        <w:separator/>
      </w:r>
    </w:p>
  </w:endnote>
  <w:endnote w:type="continuationSeparator" w:id="0">
    <w:p w:rsidR="000C68D3" w:rsidRDefault="000C68D3" w:rsidP="0065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BD7FE5AC-CC8A-4DC3-895D-F4F9787E51E7}"/>
    <w:embedBold r:id="rId2" w:fontKey="{31E8F80B-3322-4DB8-A1BC-0582F58D3287}"/>
    <w:embedItalic r:id="rId3" w:fontKey="{55C21CD3-9682-4DEA-88E7-5E59C0AAB17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24AC01AD-5BA6-41ED-B5F0-34CA2B2C5048}"/>
    <w:embedBold r:id="rId5" w:fontKey="{294FC96E-8E15-406C-8E6F-88F44673C230}"/>
    <w:embedItalic r:id="rId6" w:fontKey="{A0E1D876-BF63-4394-893B-916AF164139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5467E6AB-6E82-4106-86B6-4D6C9C28A6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4675"/>
      <w:gridCol w:w="4675"/>
    </w:tblGrid>
    <w:tr w:rsidR="0073326A" w:rsidRPr="0073326A" w:rsidTr="00C4167A">
      <w:tc>
        <w:tcPr>
          <w:tcW w:w="4675" w:type="dxa"/>
          <w:vAlign w:val="center"/>
        </w:tcPr>
        <w:p w:rsidR="0073326A" w:rsidRPr="0073326A" w:rsidRDefault="0073326A" w:rsidP="00AE3A29">
          <w:pPr>
            <w:tabs>
              <w:tab w:val="center" w:pos="4680"/>
              <w:tab w:val="right" w:pos="9810"/>
            </w:tabs>
            <w:spacing w:after="0" w:line="240" w:lineRule="auto"/>
            <w:rPr>
              <w:sz w:val="18"/>
              <w:szCs w:val="24"/>
            </w:rPr>
          </w:pPr>
        </w:p>
      </w:tc>
      <w:tc>
        <w:tcPr>
          <w:tcW w:w="4675" w:type="dxa"/>
          <w:vAlign w:val="center"/>
        </w:tcPr>
        <w:p w:rsidR="0073326A" w:rsidRPr="0073326A" w:rsidRDefault="0073326A" w:rsidP="0073326A">
          <w:pPr>
            <w:tabs>
              <w:tab w:val="center" w:pos="4680"/>
              <w:tab w:val="right" w:pos="9810"/>
            </w:tabs>
            <w:spacing w:after="0" w:line="240" w:lineRule="auto"/>
            <w:jc w:val="right"/>
            <w:rPr>
              <w:sz w:val="18"/>
              <w:szCs w:val="24"/>
            </w:rPr>
          </w:pPr>
        </w:p>
      </w:tc>
    </w:tr>
  </w:tbl>
  <w:p w:rsidR="0073326A" w:rsidRDefault="0073326A" w:rsidP="0073326A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68D3" w:rsidRDefault="000C68D3" w:rsidP="00650259">
      <w:pPr>
        <w:spacing w:after="0" w:line="240" w:lineRule="auto"/>
      </w:pPr>
      <w:r>
        <w:separator/>
      </w:r>
    </w:p>
  </w:footnote>
  <w:footnote w:type="continuationSeparator" w:id="0">
    <w:p w:rsidR="000C68D3" w:rsidRDefault="000C68D3" w:rsidP="0065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shd w:val="clear" w:color="auto" w:fill="731F1C" w:themeFill="accent5"/>
      <w:tblLook w:val="04A0" w:firstRow="1" w:lastRow="0" w:firstColumn="1" w:lastColumn="0" w:noHBand="0" w:noVBand="1"/>
    </w:tblPr>
    <w:tblGrid>
      <w:gridCol w:w="1350"/>
      <w:gridCol w:w="8000"/>
    </w:tblGrid>
    <w:tr w:rsidR="00713D1C" w:rsidRPr="00713D1C" w:rsidTr="00257184">
      <w:trPr>
        <w:trHeight w:val="990"/>
      </w:trPr>
      <w:tc>
        <w:tcPr>
          <w:tcW w:w="1350" w:type="dxa"/>
          <w:shd w:val="clear" w:color="auto" w:fill="731F1C" w:themeFill="accent5"/>
          <w:vAlign w:val="center"/>
        </w:tcPr>
        <w:p w:rsidR="00576892" w:rsidRPr="00713D1C" w:rsidRDefault="00AB0BCC" w:rsidP="00713D1C">
          <w:pPr>
            <w:tabs>
              <w:tab w:val="center" w:pos="4680"/>
              <w:tab w:val="right" w:pos="9360"/>
            </w:tabs>
            <w:spacing w:after="0"/>
            <w:rPr>
              <w:rFonts w:ascii="Corbel" w:eastAsia="Calibri" w:hAnsi="Corbel" w:cs="Times New Roman"/>
              <w:b/>
              <w:noProof/>
              <w:color w:val="FFFFFF"/>
              <w:sz w:val="44"/>
              <w:szCs w:val="24"/>
            </w:rPr>
          </w:pPr>
          <w:r w:rsidRPr="00713D1C">
            <w:rPr>
              <w:rFonts w:ascii="Corbel" w:eastAsia="Calibri" w:hAnsi="Corbel" w:cs="Times New Roman"/>
              <w:b/>
              <w:noProof/>
              <w:color w:val="FFFFFF"/>
              <w:sz w:val="44"/>
              <w:szCs w:val="24"/>
            </w:rPr>
            <w:drawing>
              <wp:inline distT="0" distB="0" distL="0" distR="0" wp14:anchorId="1B000925" wp14:editId="6B6B7EAB">
                <wp:extent cx="457200" cy="457200"/>
                <wp:effectExtent l="0" t="0" r="0" b="0"/>
                <wp:docPr id="1" name="Graphic 1" descr="price list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EmployeeBadge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sdt>
        <w:sdtPr>
          <w:id w:val="1035071668"/>
          <w:placeholder>
            <w:docPart w:val="8FE25393F58B49CAB50012DB3BE68276"/>
          </w:placeholder>
          <w:temporary/>
          <w:showingPlcHdr/>
          <w15:appearance w15:val="hidden"/>
        </w:sdtPr>
        <w:sdtEndPr/>
        <w:sdtContent>
          <w:tc>
            <w:tcPr>
              <w:tcW w:w="8000" w:type="dxa"/>
              <w:shd w:val="clear" w:color="auto" w:fill="731F1C" w:themeFill="accent5"/>
              <w:vAlign w:val="center"/>
            </w:tcPr>
            <w:p w:rsidR="00576892" w:rsidRPr="00732B16" w:rsidRDefault="00670058" w:rsidP="00732B16">
              <w:pPr>
                <w:pStyle w:val="Header"/>
              </w:pPr>
              <w:r>
                <w:t>Pricing/Offering List</w:t>
              </w:r>
            </w:p>
          </w:tc>
        </w:sdtContent>
      </w:sdt>
    </w:tr>
  </w:tbl>
  <w:p w:rsidR="004C1CAE" w:rsidRDefault="004C1CAE">
    <w:pPr>
      <w:pStyle w:val="Header"/>
    </w:pPr>
    <w:r>
      <w:rPr>
        <w:sz w:val="18"/>
      </w:rPr>
      <w:drawing>
        <wp:anchor distT="0" distB="0" distL="114300" distR="114300" simplePos="0" relativeHeight="251658240" behindDoc="0" locked="0" layoutInCell="1" allowOverlap="1" wp14:anchorId="13365865" wp14:editId="26E9DC68">
          <wp:simplePos x="0" y="0"/>
          <wp:positionH relativeFrom="margin">
            <wp:align>center</wp:align>
          </wp:positionH>
          <wp:positionV relativeFrom="paragraph">
            <wp:posOffset>458886</wp:posOffset>
          </wp:positionV>
          <wp:extent cx="6952593" cy="6952593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4.png"/>
                  <pic:cNvPicPr/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2593" cy="69525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>
    <w:abstractNumId w:val="11"/>
  </w:num>
  <w:num w:numId="2">
    <w:abstractNumId w:val="7"/>
  </w:num>
  <w:num w:numId="3">
    <w:abstractNumId w:val="15"/>
  </w:num>
  <w:num w:numId="4">
    <w:abstractNumId w:val="12"/>
  </w:num>
  <w:num w:numId="5">
    <w:abstractNumId w:val="13"/>
  </w:num>
  <w:num w:numId="6">
    <w:abstractNumId w:val="19"/>
  </w:num>
  <w:num w:numId="7">
    <w:abstractNumId w:val="6"/>
  </w:num>
  <w:num w:numId="8">
    <w:abstractNumId w:val="10"/>
  </w:num>
  <w:num w:numId="9">
    <w:abstractNumId w:val="17"/>
  </w:num>
  <w:num w:numId="10">
    <w:abstractNumId w:val="1"/>
  </w:num>
  <w:num w:numId="11">
    <w:abstractNumId w:val="5"/>
  </w:num>
  <w:num w:numId="12">
    <w:abstractNumId w:val="0"/>
  </w:num>
  <w:num w:numId="13">
    <w:abstractNumId w:val="2"/>
  </w:num>
  <w:num w:numId="14">
    <w:abstractNumId w:val="9"/>
  </w:num>
  <w:num w:numId="15">
    <w:abstractNumId w:val="8"/>
  </w:num>
  <w:num w:numId="16">
    <w:abstractNumId w:val="16"/>
  </w:num>
  <w:num w:numId="17">
    <w:abstractNumId w:val="3"/>
  </w:num>
  <w:num w:numId="18">
    <w:abstractNumId w:val="21"/>
  </w:num>
  <w:num w:numId="19">
    <w:abstractNumId w:val="18"/>
  </w:num>
  <w:num w:numId="20">
    <w:abstractNumId w:val="14"/>
  </w:num>
  <w:num w:numId="21">
    <w:abstractNumId w:val="20"/>
  </w:num>
  <w:num w:numId="22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removePersonalInformation/>
  <w:removeDateAndTime/>
  <w:embedTrueTypeFonts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A29"/>
    <w:rsid w:val="00052382"/>
    <w:rsid w:val="0006568A"/>
    <w:rsid w:val="00076F0F"/>
    <w:rsid w:val="00084253"/>
    <w:rsid w:val="000C68D3"/>
    <w:rsid w:val="000D1F49"/>
    <w:rsid w:val="001727CA"/>
    <w:rsid w:val="001979D3"/>
    <w:rsid w:val="001F0608"/>
    <w:rsid w:val="00257184"/>
    <w:rsid w:val="00290F5E"/>
    <w:rsid w:val="002C16BD"/>
    <w:rsid w:val="002C56E6"/>
    <w:rsid w:val="002E5B69"/>
    <w:rsid w:val="00343DF9"/>
    <w:rsid w:val="00361E11"/>
    <w:rsid w:val="003B4744"/>
    <w:rsid w:val="003F0847"/>
    <w:rsid w:val="003F55D9"/>
    <w:rsid w:val="0040090B"/>
    <w:rsid w:val="0046302A"/>
    <w:rsid w:val="00487D2D"/>
    <w:rsid w:val="004C1CAE"/>
    <w:rsid w:val="004D5D62"/>
    <w:rsid w:val="005112D0"/>
    <w:rsid w:val="00577E06"/>
    <w:rsid w:val="005A3BF7"/>
    <w:rsid w:val="005D6CC7"/>
    <w:rsid w:val="005F2035"/>
    <w:rsid w:val="005F7990"/>
    <w:rsid w:val="0063739C"/>
    <w:rsid w:val="00650259"/>
    <w:rsid w:val="00651C81"/>
    <w:rsid w:val="00670058"/>
    <w:rsid w:val="006E62D8"/>
    <w:rsid w:val="00713D1C"/>
    <w:rsid w:val="00732B16"/>
    <w:rsid w:val="0073326A"/>
    <w:rsid w:val="00770F25"/>
    <w:rsid w:val="007A35A8"/>
    <w:rsid w:val="007B0A85"/>
    <w:rsid w:val="007C6A52"/>
    <w:rsid w:val="00806FF3"/>
    <w:rsid w:val="0082043E"/>
    <w:rsid w:val="008E203A"/>
    <w:rsid w:val="0091229C"/>
    <w:rsid w:val="00940E73"/>
    <w:rsid w:val="00976D36"/>
    <w:rsid w:val="0098597D"/>
    <w:rsid w:val="009F619A"/>
    <w:rsid w:val="009F6DDE"/>
    <w:rsid w:val="00A23302"/>
    <w:rsid w:val="00A370A8"/>
    <w:rsid w:val="00A51B9A"/>
    <w:rsid w:val="00A60442"/>
    <w:rsid w:val="00AB0BCC"/>
    <w:rsid w:val="00AE3A29"/>
    <w:rsid w:val="00B160CA"/>
    <w:rsid w:val="00B50E3E"/>
    <w:rsid w:val="00B620F4"/>
    <w:rsid w:val="00BD4753"/>
    <w:rsid w:val="00BD5CB1"/>
    <w:rsid w:val="00BE62EE"/>
    <w:rsid w:val="00C003BA"/>
    <w:rsid w:val="00C27FAC"/>
    <w:rsid w:val="00C46878"/>
    <w:rsid w:val="00C72268"/>
    <w:rsid w:val="00CB4A51"/>
    <w:rsid w:val="00CD4532"/>
    <w:rsid w:val="00CD47B0"/>
    <w:rsid w:val="00CE6104"/>
    <w:rsid w:val="00CE7918"/>
    <w:rsid w:val="00D16163"/>
    <w:rsid w:val="00DB3FAD"/>
    <w:rsid w:val="00E61C09"/>
    <w:rsid w:val="00E677FE"/>
    <w:rsid w:val="00EB3B58"/>
    <w:rsid w:val="00EC7359"/>
    <w:rsid w:val="00EE3054"/>
    <w:rsid w:val="00F00606"/>
    <w:rsid w:val="00F01256"/>
    <w:rsid w:val="00F0308A"/>
    <w:rsid w:val="00FC7475"/>
    <w:rsid w:val="00FE78A0"/>
    <w:rsid w:val="00FF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932AA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3326A"/>
  </w:style>
  <w:style w:type="paragraph" w:styleId="Heading1">
    <w:name w:val="heading 1"/>
    <w:basedOn w:val="Normal"/>
    <w:link w:val="Heading1Char"/>
    <w:uiPriority w:val="1"/>
    <w:qFormat/>
    <w:rsid w:val="00732B16"/>
    <w:pPr>
      <w:spacing w:after="0" w:line="240" w:lineRule="auto"/>
      <w:jc w:val="center"/>
      <w:outlineLvl w:val="0"/>
    </w:pPr>
    <w:rPr>
      <w:rFonts w:asciiTheme="majorHAnsi" w:hAnsiTheme="majorHAnsi"/>
      <w:b/>
      <w:color w:val="FFFFFF" w:themeColor="background1"/>
    </w:rPr>
  </w:style>
  <w:style w:type="paragraph" w:styleId="Heading2">
    <w:name w:val="heading 2"/>
    <w:basedOn w:val="Normal"/>
    <w:link w:val="Heading2Ch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32B16"/>
    <w:rPr>
      <w:rFonts w:asciiTheme="majorHAnsi" w:hAnsiTheme="majorHAnsi"/>
      <w:b/>
      <w:color w:val="FFFFFF" w:themeColor="background1"/>
    </w:rPr>
  </w:style>
  <w:style w:type="character" w:customStyle="1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tabs>
        <w:tab w:val="num" w:pos="360"/>
      </w:tabs>
      <w:ind w:left="0" w:firstLine="0"/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651C81"/>
    <w:rPr>
      <w:b/>
      <w:bCs/>
      <w:color w:val="694A77"/>
      <w:sz w:val="32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651C81"/>
    <w:rPr>
      <w:b/>
      <w:bCs/>
      <w:color w:val="694A77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1C81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732B16"/>
    <w:pPr>
      <w:tabs>
        <w:tab w:val="center" w:pos="4680"/>
        <w:tab w:val="right" w:pos="9360"/>
      </w:tabs>
      <w:spacing w:after="0"/>
    </w:pPr>
    <w:rPr>
      <w:rFonts w:asciiTheme="majorHAnsi" w:eastAsia="Calibri" w:hAnsiTheme="majorHAnsi" w:cs="Times New Roman"/>
      <w:b/>
      <w:noProof/>
      <w:color w:val="FFFFFF"/>
      <w:sz w:val="4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32B16"/>
    <w:rPr>
      <w:rFonts w:asciiTheme="majorHAnsi" w:eastAsia="Calibri" w:hAnsiTheme="majorHAnsi" w:cs="Times New Roman"/>
      <w:b/>
      <w:noProof/>
      <w:color w:val="FFFFFF"/>
      <w:sz w:val="44"/>
      <w:szCs w:val="24"/>
    </w:rPr>
  </w:style>
  <w:style w:type="paragraph" w:styleId="Footer">
    <w:name w:val="footer"/>
    <w:basedOn w:val="Normal"/>
    <w:link w:val="FooterChar"/>
    <w:uiPriority w:val="99"/>
    <w:rsid w:val="0073326A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3326A"/>
    <w:rPr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BF678E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qFormat/>
    <w:rsid w:val="00713D1C"/>
    <w:pPr>
      <w:widowControl w:val="0"/>
      <w:autoSpaceDE w:val="0"/>
      <w:autoSpaceDN w:val="0"/>
    </w:pPr>
    <w:rPr>
      <w:rFonts w:eastAsia="Calibri" w:cs="Calibri"/>
      <w:sz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C81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651C81"/>
    <w:rPr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C81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C81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C8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C8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51C81"/>
    <w:rPr>
      <w:rFonts w:ascii="Consolas" w:hAnsi="Consolas"/>
      <w:sz w:val="20"/>
      <w:szCs w:val="20"/>
    </w:rPr>
  </w:style>
  <w:style w:type="table" w:styleId="TableGrid">
    <w:name w:val="Table Grid"/>
    <w:basedOn w:val="TableNormal"/>
    <w:rsid w:val="00650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06FF3"/>
    <w:rPr>
      <w:color w:val="808080"/>
    </w:rPr>
  </w:style>
  <w:style w:type="character" w:styleId="Strong">
    <w:name w:val="Strong"/>
    <w:basedOn w:val="DefaultParagraphFont"/>
    <w:uiPriority w:val="22"/>
    <w:qFormat/>
    <w:rsid w:val="00AE3A29"/>
    <w:rPr>
      <w:b/>
      <w:bCs/>
    </w:rPr>
  </w:style>
  <w:style w:type="character" w:styleId="Emphasis">
    <w:name w:val="Emphasis"/>
    <w:basedOn w:val="DefaultParagraphFont"/>
    <w:uiPriority w:val="20"/>
    <w:qFormat/>
    <w:rsid w:val="00AE3A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Fundraising%20price%20li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FE25393F58B49CAB50012DB3BE682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B6D4D-CE0B-43A5-899D-27094C3FD720}"/>
      </w:docPartPr>
      <w:docPartBody>
        <w:p w:rsidR="00000000" w:rsidRDefault="001E0E00">
          <w:pPr>
            <w:pStyle w:val="8FE25393F58B49CAB50012DB3BE68276"/>
          </w:pPr>
          <w:r w:rsidRPr="00670058">
            <w:rPr>
              <w:rStyle w:val="PlaceholderText"/>
            </w:rPr>
            <w:t>Item</w:t>
          </w:r>
          <w:r>
            <w:rPr>
              <w:rStyle w:val="PlaceholderText"/>
            </w:rPr>
            <w:t xml:space="preserve"> #</w:t>
          </w:r>
        </w:p>
      </w:docPartBody>
    </w:docPart>
    <w:docPart>
      <w:docPartPr>
        <w:name w:val="E441367A35CB4738AB4437A66760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18E4A9-3C89-437A-B3AC-672010042FFE}"/>
      </w:docPartPr>
      <w:docPartBody>
        <w:p w:rsidR="00000000" w:rsidRDefault="001E0E00">
          <w:pPr>
            <w:pStyle w:val="E441367A35CB4738AB4437A667607D8C"/>
          </w:pPr>
          <w:r w:rsidRPr="00670058">
            <w:rPr>
              <w:rStyle w:val="PlaceholderText"/>
            </w:rPr>
            <w:t>Price</w:t>
          </w:r>
        </w:p>
      </w:docPartBody>
    </w:docPart>
    <w:docPart>
      <w:docPartPr>
        <w:name w:val="A385721F642E43358EB524AEEB11E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9CC04-4239-4394-8D22-3A7BA5058DF7}"/>
      </w:docPartPr>
      <w:docPartBody>
        <w:p w:rsidR="00000000" w:rsidRDefault="001E0E00">
          <w:pPr>
            <w:pStyle w:val="A385721F642E43358EB524AEEB11EDA5"/>
          </w:pPr>
          <w:r w:rsidRPr="00670058">
            <w:t xml:space="preserve">Item </w:t>
          </w:r>
          <w:r>
            <w:t>2</w:t>
          </w:r>
          <w:r w:rsidRPr="00670058">
            <w:t xml:space="preserve"> Name and Description</w:t>
          </w:r>
        </w:p>
      </w:docPartBody>
    </w:docPart>
    <w:docPart>
      <w:docPartPr>
        <w:name w:val="7E15E58B4E04407EBA5F92924F340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253EF2-8811-4035-8EE6-DE1CE85DE2A7}"/>
      </w:docPartPr>
      <w:docPartBody>
        <w:p w:rsidR="00000000" w:rsidRDefault="001E0E00">
          <w:pPr>
            <w:pStyle w:val="7E15E58B4E04407EBA5F92924F34061D"/>
          </w:pPr>
          <w:r w:rsidRPr="00670058">
            <w:t xml:space="preserve">Item </w:t>
          </w:r>
          <w:r>
            <w:t>3</w:t>
          </w:r>
          <w:r w:rsidRPr="00670058">
            <w:t xml:space="preserve"> Name and Description</w:t>
          </w:r>
        </w:p>
      </w:docPartBody>
    </w:docPart>
    <w:docPart>
      <w:docPartPr>
        <w:name w:val="F0E7A582D2CA4905909915DBEAA54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290C9E-1958-40E5-AD1D-0531A3B4B5EE}"/>
      </w:docPartPr>
      <w:docPartBody>
        <w:p w:rsidR="00000000" w:rsidRDefault="001E0E00">
          <w:pPr>
            <w:pStyle w:val="F0E7A582D2CA4905909915DBEAA548A2"/>
          </w:pPr>
          <w:r w:rsidRPr="00670058">
            <w:t xml:space="preserve">Item </w:t>
          </w:r>
          <w:r>
            <w:t>4</w:t>
          </w:r>
          <w:r w:rsidRPr="00670058">
            <w:t xml:space="preserve"> Name and Description</w:t>
          </w:r>
        </w:p>
      </w:docPartBody>
    </w:docPart>
    <w:docPart>
      <w:docPartPr>
        <w:name w:val="918A24DF8AC84CFEA6E1E629155C7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B18311-7FD5-4544-9E4C-D4DFF3FF144B}"/>
      </w:docPartPr>
      <w:docPartBody>
        <w:p w:rsidR="00000000" w:rsidRDefault="001E0E00">
          <w:pPr>
            <w:pStyle w:val="918A24DF8AC84CFEA6E1E629155C76EC"/>
          </w:pPr>
          <w:r w:rsidRPr="00670058">
            <w:t xml:space="preserve">Item </w:t>
          </w:r>
          <w:r>
            <w:t>5</w:t>
          </w:r>
          <w:r w:rsidRPr="00670058">
            <w:t xml:space="preserve"> Name and Description</w:t>
          </w:r>
        </w:p>
      </w:docPartBody>
    </w:docPart>
    <w:docPart>
      <w:docPartPr>
        <w:name w:val="A8D230C68BEE4EDC9EA12B3B7E0A2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A0146-929B-4A14-8156-B1A9F7A9962A}"/>
      </w:docPartPr>
      <w:docPartBody>
        <w:p w:rsidR="00000000" w:rsidRDefault="001E0E00">
          <w:pPr>
            <w:pStyle w:val="A8D230C68BEE4EDC9EA12B3B7E0A27F0"/>
          </w:pPr>
          <w:r w:rsidRPr="00670058">
            <w:t xml:space="preserve">Item </w:t>
          </w:r>
          <w:r>
            <w:t>6</w:t>
          </w:r>
          <w:r w:rsidRPr="00670058">
            <w:t xml:space="preserve"> Name and Description</w:t>
          </w:r>
        </w:p>
      </w:docPartBody>
    </w:docPart>
    <w:docPart>
      <w:docPartPr>
        <w:name w:val="B2814C99F1644E4BBD191582C6337A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C43072-6C50-4535-905F-7DC4AA37D9CF}"/>
      </w:docPartPr>
      <w:docPartBody>
        <w:p w:rsidR="00000000" w:rsidRDefault="001E0E00">
          <w:pPr>
            <w:pStyle w:val="B2814C99F1644E4BBD191582C6337AF9"/>
          </w:pPr>
          <w:r w:rsidRPr="00670058">
            <w:t xml:space="preserve">Item </w:t>
          </w:r>
          <w:r>
            <w:t>7</w:t>
          </w:r>
          <w:r w:rsidRPr="00670058">
            <w:t xml:space="preserve"> Name and Description</w:t>
          </w:r>
        </w:p>
      </w:docPartBody>
    </w:docPart>
    <w:docPart>
      <w:docPartPr>
        <w:name w:val="9D9A706E089F41689897815362765A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1AAAF-E815-4BBA-A2C6-239CBDFEB23D}"/>
      </w:docPartPr>
      <w:docPartBody>
        <w:p w:rsidR="00000000" w:rsidRDefault="001E0E00">
          <w:pPr>
            <w:pStyle w:val="9D9A706E089F41689897815362765A10"/>
          </w:pPr>
          <w:r w:rsidRPr="00670058">
            <w:t xml:space="preserve">Item </w:t>
          </w:r>
          <w:r>
            <w:t>8</w:t>
          </w:r>
          <w:r w:rsidRPr="00670058">
            <w:t xml:space="preserve"> Name and Description</w:t>
          </w:r>
        </w:p>
      </w:docPartBody>
    </w:docPart>
    <w:docPart>
      <w:docPartPr>
        <w:name w:val="552738F7DCC9442FB2E42D71CC0698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FABDE1-8B9C-4589-9C70-7D57F25FB8F5}"/>
      </w:docPartPr>
      <w:docPartBody>
        <w:p w:rsidR="00000000" w:rsidRDefault="001E0E00">
          <w:pPr>
            <w:pStyle w:val="552738F7DCC9442FB2E42D71CC0698DA"/>
          </w:pPr>
          <w:r w:rsidRPr="00670058">
            <w:t xml:space="preserve">Item </w:t>
          </w:r>
          <w:r>
            <w:t>9</w:t>
          </w:r>
          <w:r w:rsidRPr="00670058">
            <w:t xml:space="preserve"> Name and Description</w:t>
          </w:r>
        </w:p>
      </w:docPartBody>
    </w:docPart>
    <w:docPart>
      <w:docPartPr>
        <w:name w:val="2ECDDA762558470E9D1A998D06B0F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8FA036-716E-4538-8AFD-198EDBBB529B}"/>
      </w:docPartPr>
      <w:docPartBody>
        <w:p w:rsidR="00000000" w:rsidRDefault="001E0E00">
          <w:pPr>
            <w:pStyle w:val="2ECDDA762558470E9D1A998D06B0F0CD"/>
          </w:pPr>
          <w:r w:rsidRPr="00670058">
            <w:t>Item 1</w:t>
          </w:r>
          <w:r>
            <w:t>0</w:t>
          </w:r>
          <w:r w:rsidRPr="00670058">
            <w:t xml:space="preserve"> Name and 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93A"/>
    <w:rsid w:val="001E0E00"/>
    <w:rsid w:val="003C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05DEF4CB664835B5B30F671B983DE4">
    <w:name w:val="1205DEF4CB664835B5B30F671B983DE4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FE25393F58B49CAB50012DB3BE68276">
    <w:name w:val="8FE25393F58B49CAB50012DB3BE68276"/>
  </w:style>
  <w:style w:type="paragraph" w:customStyle="1" w:styleId="2BE04CA1511946B7B2B93C2B7FE67B73">
    <w:name w:val="2BE04CA1511946B7B2B93C2B7FE67B73"/>
  </w:style>
  <w:style w:type="paragraph" w:customStyle="1" w:styleId="E441367A35CB4738AB4437A667607D8C">
    <w:name w:val="E441367A35CB4738AB4437A667607D8C"/>
  </w:style>
  <w:style w:type="paragraph" w:customStyle="1" w:styleId="25BF1F03922D4AC3BB071834AC8C2BF9">
    <w:name w:val="25BF1F03922D4AC3BB071834AC8C2BF9"/>
  </w:style>
  <w:style w:type="paragraph" w:customStyle="1" w:styleId="085FA4E2A1434C91867445ECC17EBD5C">
    <w:name w:val="085FA4E2A1434C91867445ECC17EBD5C"/>
  </w:style>
  <w:style w:type="paragraph" w:customStyle="1" w:styleId="FCC83AB8DED74B1DBC407CF89AEC8C72">
    <w:name w:val="FCC83AB8DED74B1DBC407CF89AEC8C72"/>
  </w:style>
  <w:style w:type="paragraph" w:customStyle="1" w:styleId="F0A831550BC54ACB84EF1DCD456EFBF9">
    <w:name w:val="F0A831550BC54ACB84EF1DCD456EFBF9"/>
  </w:style>
  <w:style w:type="paragraph" w:customStyle="1" w:styleId="A385721F642E43358EB524AEEB11EDA5">
    <w:name w:val="A385721F642E43358EB524AEEB11EDA5"/>
  </w:style>
  <w:style w:type="paragraph" w:customStyle="1" w:styleId="FD2521FA128D4DAA82AA0D1F1AE8C4CF">
    <w:name w:val="FD2521FA128D4DAA82AA0D1F1AE8C4CF"/>
  </w:style>
  <w:style w:type="paragraph" w:customStyle="1" w:styleId="12D5ACEECC9541B5A459020FF1BF3A72">
    <w:name w:val="12D5ACEECC9541B5A459020FF1BF3A72"/>
  </w:style>
  <w:style w:type="paragraph" w:customStyle="1" w:styleId="7E15E58B4E04407EBA5F92924F34061D">
    <w:name w:val="7E15E58B4E04407EBA5F92924F34061D"/>
  </w:style>
  <w:style w:type="paragraph" w:customStyle="1" w:styleId="668A9E3C6942476896C14B3229D7E708">
    <w:name w:val="668A9E3C6942476896C14B3229D7E708"/>
  </w:style>
  <w:style w:type="paragraph" w:customStyle="1" w:styleId="C2D08B73EFC843AFBA46CDE491BD4A5A">
    <w:name w:val="C2D08B73EFC843AFBA46CDE491BD4A5A"/>
  </w:style>
  <w:style w:type="paragraph" w:customStyle="1" w:styleId="F0E7A582D2CA4905909915DBEAA548A2">
    <w:name w:val="F0E7A582D2CA4905909915DBEAA548A2"/>
  </w:style>
  <w:style w:type="paragraph" w:customStyle="1" w:styleId="6EBA0D7308324CF1A1E183D3069E5D97">
    <w:name w:val="6EBA0D7308324CF1A1E183D3069E5D97"/>
  </w:style>
  <w:style w:type="paragraph" w:customStyle="1" w:styleId="69BE42D02F9F4B3E9728C1BBFCA4CBB5">
    <w:name w:val="69BE42D02F9F4B3E9728C1BBFCA4CBB5"/>
  </w:style>
  <w:style w:type="paragraph" w:customStyle="1" w:styleId="918A24DF8AC84CFEA6E1E629155C76EC">
    <w:name w:val="918A24DF8AC84CFEA6E1E629155C76EC"/>
  </w:style>
  <w:style w:type="paragraph" w:customStyle="1" w:styleId="A337767A315A4A7A9EB74692350EB9F1">
    <w:name w:val="A337767A315A4A7A9EB74692350EB9F1"/>
  </w:style>
  <w:style w:type="paragraph" w:customStyle="1" w:styleId="8EC11189DA3B48CB853E9FF770F1F782">
    <w:name w:val="8EC11189DA3B48CB853E9FF770F1F782"/>
  </w:style>
  <w:style w:type="paragraph" w:customStyle="1" w:styleId="A8D230C68BEE4EDC9EA12B3B7E0A27F0">
    <w:name w:val="A8D230C68BEE4EDC9EA12B3B7E0A27F0"/>
  </w:style>
  <w:style w:type="paragraph" w:customStyle="1" w:styleId="53932616AE5F43F3A8D1FB6CE7C6461A">
    <w:name w:val="53932616AE5F43F3A8D1FB6CE7C6461A"/>
  </w:style>
  <w:style w:type="paragraph" w:customStyle="1" w:styleId="4C3E2D743FDC4EEFB359772096DAD16E">
    <w:name w:val="4C3E2D743FDC4EEFB359772096DAD16E"/>
  </w:style>
  <w:style w:type="paragraph" w:customStyle="1" w:styleId="B2814C99F1644E4BBD191582C6337AF9">
    <w:name w:val="B2814C99F1644E4BBD191582C6337AF9"/>
  </w:style>
  <w:style w:type="paragraph" w:customStyle="1" w:styleId="F63DC1D8EC834FF69629817EA618EF46">
    <w:name w:val="F63DC1D8EC834FF69629817EA618EF46"/>
  </w:style>
  <w:style w:type="paragraph" w:customStyle="1" w:styleId="B8A2E98532764FC6A0081C24A22CCCE8">
    <w:name w:val="B8A2E98532764FC6A0081C24A22CCCE8"/>
  </w:style>
  <w:style w:type="paragraph" w:customStyle="1" w:styleId="9D9A706E089F41689897815362765A10">
    <w:name w:val="9D9A706E089F41689897815362765A10"/>
  </w:style>
  <w:style w:type="paragraph" w:customStyle="1" w:styleId="A5B76CBC714F4A0C86772B96FAA1884B">
    <w:name w:val="A5B76CBC714F4A0C86772B96FAA1884B"/>
  </w:style>
  <w:style w:type="paragraph" w:customStyle="1" w:styleId="25947A8EF49042E78EFC991999CA5A81">
    <w:name w:val="25947A8EF49042E78EFC991999CA5A81"/>
  </w:style>
  <w:style w:type="paragraph" w:customStyle="1" w:styleId="552738F7DCC9442FB2E42D71CC0698DA">
    <w:name w:val="552738F7DCC9442FB2E42D71CC0698DA"/>
  </w:style>
  <w:style w:type="paragraph" w:customStyle="1" w:styleId="A1B0AFD4C9F74A1EA50E71464D1BEC35">
    <w:name w:val="A1B0AFD4C9F74A1EA50E71464D1BEC35"/>
  </w:style>
  <w:style w:type="paragraph" w:customStyle="1" w:styleId="687E646554414CFC94ADD971F5BCE659">
    <w:name w:val="687E646554414CFC94ADD971F5BCE659"/>
  </w:style>
  <w:style w:type="paragraph" w:customStyle="1" w:styleId="2ECDDA762558470E9D1A998D06B0F0CD">
    <w:name w:val="2ECDDA762558470E9D1A998D06B0F0CD"/>
  </w:style>
  <w:style w:type="paragraph" w:customStyle="1" w:styleId="40B0C55474344AB0B8211F468F72C581">
    <w:name w:val="40B0C55474344AB0B8211F468F72C581"/>
  </w:style>
  <w:style w:type="paragraph" w:customStyle="1" w:styleId="DB3AA9A49D174573B02E382A1ED61775">
    <w:name w:val="DB3AA9A49D174573B02E382A1ED61775"/>
    <w:rsid w:val="003C093A"/>
  </w:style>
  <w:style w:type="paragraph" w:customStyle="1" w:styleId="C8CC0FFE76B84FC883C73382C06C4847">
    <w:name w:val="C8CC0FFE76B84FC883C73382C06C4847"/>
    <w:rsid w:val="003C09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29F7F8-C821-4110-A303-FA3E856EE61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12F8781F-1581-4EBE-BE9D-4091992A7F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1D8141-1291-4E07-8083-17C418E41F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Fundraising price list.dotx</Template>
  <TotalTime>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2025-12-21T23:11:00Z</dcterms:created>
  <dcterms:modified xsi:type="dcterms:W3CDTF">2025-12-21T23:31:00Z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